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3D987E39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8BB96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1E2F1F4F" w14:textId="6A29DB38" w:rsidR="006D7A6C" w:rsidRPr="00711BD2" w:rsidRDefault="00711BD2" w:rsidP="00011E30">
      <w:pPr>
        <w:pStyle w:val="Toprowtext"/>
        <w:rPr>
          <w:lang w:val="pt-BR"/>
        </w:rPr>
      </w:pPr>
      <w:r w:rsidRPr="00711BD2">
        <w:rPr>
          <w:lang w:val="pt-BR"/>
        </w:rPr>
        <w:t>FEITO POR P</w:t>
      </w:r>
      <w:r>
        <w:rPr>
          <w:lang w:val="pt-BR"/>
        </w:rPr>
        <w:t>EDRO BARROS COSTA</w:t>
      </w:r>
      <w:r w:rsidR="006D7A6C" w:rsidRPr="00711BD2">
        <w:rPr>
          <w:lang w:val="pt-BR"/>
        </w:rPr>
        <w:tab/>
      </w:r>
    </w:p>
    <w:p w14:paraId="10D0E1EF" w14:textId="4122C0A4" w:rsidR="006D7A6C" w:rsidRDefault="00711BD2" w:rsidP="003471E8">
      <w:pPr>
        <w:pStyle w:val="QuarterNumber"/>
      </w:pPr>
      <w:r>
        <w:t>NFL</w:t>
      </w:r>
    </w:p>
    <w:p w14:paraId="38784532" w14:textId="2E9A7849" w:rsidR="006D7A6C" w:rsidRDefault="00711BD2" w:rsidP="003471E8">
      <w:pPr>
        <w:pStyle w:val="Ttulo"/>
      </w:pPr>
      <w:r>
        <w:t>WEB-SITE</w:t>
      </w:r>
    </w:p>
    <w:p w14:paraId="14362DA6" w14:textId="74E24AB7" w:rsidR="006D7A6C" w:rsidRPr="00711BD2" w:rsidRDefault="00711BD2" w:rsidP="00711BD2">
      <w:pPr>
        <w:pStyle w:val="Subttulo"/>
        <w:rPr>
          <w:lang w:val="pt-BR"/>
        </w:rPr>
      </w:pPr>
      <w:r w:rsidRPr="00711BD2">
        <w:rPr>
          <w:lang w:val="pt-BR"/>
        </w:rPr>
        <w:t xml:space="preserve">site informativo </w:t>
      </w:r>
      <w:r>
        <w:rPr>
          <w:lang w:val="pt-BR"/>
        </w:rPr>
        <w:t>sobre futebol americano</w:t>
      </w:r>
    </w:p>
    <w:p w14:paraId="7D81F4B8" w14:textId="77777777" w:rsidR="001F3549" w:rsidRPr="00711BD2" w:rsidRDefault="001F3549" w:rsidP="001F3549">
      <w:pPr>
        <w:rPr>
          <w:lang w:val="pt-BR"/>
        </w:rPr>
      </w:pPr>
    </w:p>
    <w:p w14:paraId="7D96389E" w14:textId="77777777" w:rsidR="001F3549" w:rsidRPr="00711BD2" w:rsidRDefault="001F3549" w:rsidP="001F3549">
      <w:pPr>
        <w:rPr>
          <w:lang w:val="pt-BR"/>
        </w:rPr>
        <w:sectPr w:rsidR="001F3549" w:rsidRPr="00711BD2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2B98DB87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lastRenderedPageBreak/>
        <w:t>Documentação — Projeto Individual NFL Website</w:t>
      </w:r>
    </w:p>
    <w:p w14:paraId="222A9041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Sobre o Projeto</w:t>
      </w:r>
    </w:p>
    <w:p w14:paraId="55ECC8A8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O projeto foi desenvolvido com o objetivo de criar um website totalmente voltado para um tema que representa meus gostos pessoais: a NFL (</w:t>
      </w:r>
      <w:proofErr w:type="spellStart"/>
      <w:r w:rsidRPr="00711BD2">
        <w:rPr>
          <w:lang w:val="pt-BR"/>
        </w:rPr>
        <w:t>National</w:t>
      </w:r>
      <w:proofErr w:type="spellEnd"/>
      <w:r w:rsidRPr="00711BD2">
        <w:rPr>
          <w:lang w:val="pt-BR"/>
        </w:rPr>
        <w:t xml:space="preserve"> Football League).</w:t>
      </w:r>
      <w:r w:rsidRPr="00711BD2">
        <w:rPr>
          <w:lang w:val="pt-BR"/>
        </w:rPr>
        <w:br/>
        <w:t>A ideia principal do site é funcionar como um espaço informativo e interativo para fãs do futebol americano, reunindo informações, curiosidades, estatísticas e funcionalidades relacionadas ao esporte.</w:t>
      </w:r>
    </w:p>
    <w:p w14:paraId="77DAB3F6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Além de representar algo que faz parte do meu dia a dia, o projeto também teve como objetivo aplicar na prática os conhecimentos aprendidos durante o semestre em desenvolvimento web, banco de dados, lógica de programação e dashboards.</w:t>
      </w:r>
    </w:p>
    <w:p w14:paraId="1C36E9E4" w14:textId="77777777" w:rsidR="00711BD2" w:rsidRPr="00711BD2" w:rsidRDefault="00711BD2" w:rsidP="00711BD2">
      <w:r w:rsidRPr="00711BD2">
        <w:pict w14:anchorId="5BA956F2">
          <v:rect id="_x0000_i1103" style="width:0;height:1.5pt" o:hralign="center" o:hrstd="t" o:hr="t" fillcolor="#a0a0a0" stroked="f"/>
        </w:pict>
      </w:r>
    </w:p>
    <w:p w14:paraId="01B79DAF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Objetivo do Projeto</w:t>
      </w:r>
    </w:p>
    <w:p w14:paraId="7C28EB7B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O principal objetivo do sistema é:</w:t>
      </w:r>
    </w:p>
    <w:p w14:paraId="48DED4A2" w14:textId="77777777" w:rsidR="00711BD2" w:rsidRPr="00711BD2" w:rsidRDefault="00711BD2" w:rsidP="00711BD2">
      <w:pPr>
        <w:numPr>
          <w:ilvl w:val="0"/>
          <w:numId w:val="1"/>
        </w:numPr>
        <w:rPr>
          <w:lang w:val="pt-BR"/>
        </w:rPr>
      </w:pPr>
      <w:r w:rsidRPr="00711BD2">
        <w:rPr>
          <w:lang w:val="pt-BR"/>
        </w:rPr>
        <w:t>Criar uma experiência visual agradável para fãs da NFL;</w:t>
      </w:r>
    </w:p>
    <w:p w14:paraId="27901A81" w14:textId="77777777" w:rsidR="00711BD2" w:rsidRPr="00711BD2" w:rsidRDefault="00711BD2" w:rsidP="00711BD2">
      <w:pPr>
        <w:numPr>
          <w:ilvl w:val="0"/>
          <w:numId w:val="1"/>
        </w:numPr>
        <w:rPr>
          <w:lang w:val="pt-BR"/>
        </w:rPr>
      </w:pPr>
      <w:r w:rsidRPr="00711BD2">
        <w:rPr>
          <w:lang w:val="pt-BR"/>
        </w:rPr>
        <w:t>Desenvolver funcionalidades completas utilizando front-</w:t>
      </w:r>
      <w:proofErr w:type="spellStart"/>
      <w:r w:rsidRPr="00711BD2">
        <w:rPr>
          <w:lang w:val="pt-BR"/>
        </w:rPr>
        <w:t>end</w:t>
      </w:r>
      <w:proofErr w:type="spellEnd"/>
      <w:r w:rsidRPr="00711BD2">
        <w:rPr>
          <w:lang w:val="pt-BR"/>
        </w:rPr>
        <w:t xml:space="preserve"> e </w:t>
      </w:r>
      <w:proofErr w:type="spellStart"/>
      <w:r w:rsidRPr="00711BD2">
        <w:rPr>
          <w:lang w:val="pt-BR"/>
        </w:rPr>
        <w:t>back-end</w:t>
      </w:r>
      <w:proofErr w:type="spellEnd"/>
      <w:r w:rsidRPr="00711BD2">
        <w:rPr>
          <w:lang w:val="pt-BR"/>
        </w:rPr>
        <w:t>;</w:t>
      </w:r>
    </w:p>
    <w:p w14:paraId="5E557D8F" w14:textId="77777777" w:rsidR="00711BD2" w:rsidRPr="00711BD2" w:rsidRDefault="00711BD2" w:rsidP="00711BD2">
      <w:pPr>
        <w:numPr>
          <w:ilvl w:val="0"/>
          <w:numId w:val="1"/>
        </w:numPr>
        <w:rPr>
          <w:lang w:val="pt-BR"/>
        </w:rPr>
      </w:pPr>
      <w:r w:rsidRPr="00711BD2">
        <w:rPr>
          <w:lang w:val="pt-BR"/>
        </w:rPr>
        <w:t>Trabalhar integração com banco de dados;</w:t>
      </w:r>
    </w:p>
    <w:p w14:paraId="10BEC7B8" w14:textId="77777777" w:rsidR="00711BD2" w:rsidRPr="00711BD2" w:rsidRDefault="00711BD2" w:rsidP="00711BD2">
      <w:pPr>
        <w:numPr>
          <w:ilvl w:val="0"/>
          <w:numId w:val="1"/>
        </w:numPr>
        <w:rPr>
          <w:lang w:val="pt-BR"/>
        </w:rPr>
      </w:pPr>
      <w:r w:rsidRPr="00711BD2">
        <w:rPr>
          <w:lang w:val="pt-BR"/>
        </w:rPr>
        <w:t>Aplicar conceitos de validação, lógica e visualização de dados;</w:t>
      </w:r>
    </w:p>
    <w:p w14:paraId="02009F7C" w14:textId="77777777" w:rsidR="00711BD2" w:rsidRPr="00711BD2" w:rsidRDefault="00711BD2" w:rsidP="00711BD2">
      <w:pPr>
        <w:numPr>
          <w:ilvl w:val="0"/>
          <w:numId w:val="1"/>
        </w:numPr>
        <w:rPr>
          <w:lang w:val="pt-BR"/>
        </w:rPr>
      </w:pPr>
      <w:r w:rsidRPr="00711BD2">
        <w:rPr>
          <w:lang w:val="pt-BR"/>
        </w:rPr>
        <w:t>Demonstrar evolução técnica ao longo do semestre.</w:t>
      </w:r>
    </w:p>
    <w:p w14:paraId="6CF31004" w14:textId="77777777" w:rsidR="00711BD2" w:rsidRPr="00711BD2" w:rsidRDefault="00711BD2" w:rsidP="00711BD2">
      <w:r w:rsidRPr="00711BD2">
        <w:pict w14:anchorId="0A796E44">
          <v:rect id="_x0000_i1104" style="width:0;height:1.5pt" o:hralign="center" o:hrstd="t" o:hr="t" fillcolor="#a0a0a0" stroked="f"/>
        </w:pict>
      </w:r>
    </w:p>
    <w:p w14:paraId="43BA5D98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Tema Escolhido</w:t>
      </w:r>
    </w:p>
    <w:p w14:paraId="5FA56F9A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Escolhi a NFL porque o futebol americano é um esporte que gosto muito e acompanho frequentemente.</w:t>
      </w:r>
      <w:r w:rsidRPr="00711BD2">
        <w:rPr>
          <w:lang w:val="pt-BR"/>
        </w:rPr>
        <w:br/>
        <w:t>Além disso, durante meu intercâmbio nos Estados Unidos, tive ainda mais contato com a cultura esportiva americana, o que aumentou meu interesse pelo tema.</w:t>
      </w:r>
    </w:p>
    <w:p w14:paraId="68B7498C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O projeto também representa bastante minha personalidade, já que esportes fazem parte da minha rotina.</w:t>
      </w:r>
    </w:p>
    <w:p w14:paraId="5A8D818F" w14:textId="77777777" w:rsidR="00711BD2" w:rsidRPr="00711BD2" w:rsidRDefault="00711BD2" w:rsidP="00711BD2">
      <w:r w:rsidRPr="00711BD2">
        <w:pict w14:anchorId="6F87CCD7">
          <v:rect id="_x0000_i1105" style="width:0;height:1.5pt" o:hralign="center" o:hrstd="t" o:hr="t" fillcolor="#a0a0a0" stroked="f"/>
        </w:pict>
      </w:r>
    </w:p>
    <w:p w14:paraId="01B034E7" w14:textId="77777777" w:rsidR="00711BD2" w:rsidRPr="00711BD2" w:rsidRDefault="00711BD2" w:rsidP="00711BD2">
      <w:pPr>
        <w:rPr>
          <w:b/>
          <w:bCs/>
        </w:rPr>
      </w:pPr>
      <w:proofErr w:type="spellStart"/>
      <w:r w:rsidRPr="00711BD2">
        <w:rPr>
          <w:b/>
          <w:bCs/>
        </w:rPr>
        <w:t>Tecnologias</w:t>
      </w:r>
      <w:proofErr w:type="spellEnd"/>
      <w:r w:rsidRPr="00711BD2">
        <w:rPr>
          <w:b/>
          <w:bCs/>
        </w:rPr>
        <w:t xml:space="preserve"> </w:t>
      </w:r>
      <w:proofErr w:type="spellStart"/>
      <w:r w:rsidRPr="00711BD2">
        <w:rPr>
          <w:b/>
          <w:bCs/>
        </w:rPr>
        <w:t>Utilizadas</w:t>
      </w:r>
      <w:proofErr w:type="spellEnd"/>
    </w:p>
    <w:p w14:paraId="5FEA2F3F" w14:textId="77777777" w:rsidR="00711BD2" w:rsidRPr="00711BD2" w:rsidRDefault="00711BD2" w:rsidP="00711BD2">
      <w:pPr>
        <w:rPr>
          <w:b/>
          <w:bCs/>
        </w:rPr>
      </w:pPr>
      <w:r w:rsidRPr="00711BD2">
        <w:rPr>
          <w:b/>
          <w:bCs/>
        </w:rPr>
        <w:t>Front-End</w:t>
      </w:r>
    </w:p>
    <w:p w14:paraId="36237FF9" w14:textId="77777777" w:rsidR="00711BD2" w:rsidRPr="00711BD2" w:rsidRDefault="00711BD2" w:rsidP="00711BD2">
      <w:pPr>
        <w:numPr>
          <w:ilvl w:val="0"/>
          <w:numId w:val="2"/>
        </w:numPr>
      </w:pPr>
      <w:r w:rsidRPr="00711BD2">
        <w:t>HTML5</w:t>
      </w:r>
    </w:p>
    <w:p w14:paraId="0AF13626" w14:textId="3B1E7FC7" w:rsidR="00711BD2" w:rsidRPr="00711BD2" w:rsidRDefault="00711BD2" w:rsidP="00711BD2">
      <w:pPr>
        <w:numPr>
          <w:ilvl w:val="0"/>
          <w:numId w:val="2"/>
        </w:numPr>
      </w:pPr>
      <w:r w:rsidRPr="00711BD2">
        <w:t>CSS</w:t>
      </w:r>
    </w:p>
    <w:p w14:paraId="62B6F63E" w14:textId="77777777" w:rsidR="00711BD2" w:rsidRPr="00711BD2" w:rsidRDefault="00711BD2" w:rsidP="00711BD2">
      <w:pPr>
        <w:numPr>
          <w:ilvl w:val="0"/>
          <w:numId w:val="2"/>
        </w:numPr>
      </w:pPr>
      <w:r w:rsidRPr="00711BD2">
        <w:t>JavaScript</w:t>
      </w:r>
    </w:p>
    <w:p w14:paraId="20118955" w14:textId="77777777" w:rsidR="00711BD2" w:rsidRPr="00711BD2" w:rsidRDefault="00711BD2" w:rsidP="00711BD2">
      <w:pPr>
        <w:rPr>
          <w:b/>
          <w:bCs/>
        </w:rPr>
      </w:pPr>
      <w:r w:rsidRPr="00711BD2">
        <w:rPr>
          <w:b/>
          <w:bCs/>
        </w:rPr>
        <w:t>Back-End</w:t>
      </w:r>
    </w:p>
    <w:p w14:paraId="5BCE4F6E" w14:textId="77777777" w:rsidR="00711BD2" w:rsidRPr="00711BD2" w:rsidRDefault="00711BD2" w:rsidP="00711BD2">
      <w:pPr>
        <w:numPr>
          <w:ilvl w:val="0"/>
          <w:numId w:val="3"/>
        </w:numPr>
      </w:pPr>
      <w:r w:rsidRPr="00711BD2">
        <w:t>Node.js</w:t>
      </w:r>
    </w:p>
    <w:p w14:paraId="14CA08BA" w14:textId="77777777" w:rsidR="00711BD2" w:rsidRPr="00711BD2" w:rsidRDefault="00711BD2" w:rsidP="00711BD2">
      <w:pPr>
        <w:numPr>
          <w:ilvl w:val="0"/>
          <w:numId w:val="3"/>
        </w:numPr>
      </w:pPr>
      <w:r w:rsidRPr="00711BD2">
        <w:t>Express</w:t>
      </w:r>
    </w:p>
    <w:p w14:paraId="25BD9247" w14:textId="77777777" w:rsidR="00711BD2" w:rsidRPr="00711BD2" w:rsidRDefault="00711BD2" w:rsidP="00711BD2">
      <w:pPr>
        <w:rPr>
          <w:b/>
          <w:bCs/>
        </w:rPr>
      </w:pPr>
      <w:r w:rsidRPr="00711BD2">
        <w:rPr>
          <w:b/>
          <w:bCs/>
        </w:rPr>
        <w:t>Banco de Dados</w:t>
      </w:r>
    </w:p>
    <w:p w14:paraId="74A164F0" w14:textId="77777777" w:rsidR="00711BD2" w:rsidRPr="00711BD2" w:rsidRDefault="00711BD2" w:rsidP="00711BD2">
      <w:pPr>
        <w:numPr>
          <w:ilvl w:val="0"/>
          <w:numId w:val="4"/>
        </w:numPr>
      </w:pPr>
      <w:r w:rsidRPr="00711BD2">
        <w:lastRenderedPageBreak/>
        <w:t>MySQL</w:t>
      </w:r>
    </w:p>
    <w:p w14:paraId="6EAA3F66" w14:textId="77777777" w:rsidR="00711BD2" w:rsidRPr="00711BD2" w:rsidRDefault="00711BD2" w:rsidP="00711BD2">
      <w:pPr>
        <w:rPr>
          <w:b/>
          <w:bCs/>
        </w:rPr>
      </w:pPr>
      <w:r w:rsidRPr="00711BD2">
        <w:rPr>
          <w:b/>
          <w:bCs/>
        </w:rPr>
        <w:t>Ferramentas</w:t>
      </w:r>
    </w:p>
    <w:p w14:paraId="144F21C5" w14:textId="77777777" w:rsidR="00711BD2" w:rsidRPr="00711BD2" w:rsidRDefault="00711BD2" w:rsidP="00711BD2">
      <w:pPr>
        <w:numPr>
          <w:ilvl w:val="0"/>
          <w:numId w:val="5"/>
        </w:numPr>
      </w:pPr>
      <w:r w:rsidRPr="00711BD2">
        <w:t>Git &amp; GitHub</w:t>
      </w:r>
    </w:p>
    <w:p w14:paraId="3ACF43D4" w14:textId="77777777" w:rsidR="00711BD2" w:rsidRPr="00711BD2" w:rsidRDefault="00711BD2" w:rsidP="00711BD2">
      <w:pPr>
        <w:numPr>
          <w:ilvl w:val="0"/>
          <w:numId w:val="5"/>
        </w:numPr>
      </w:pPr>
      <w:r w:rsidRPr="00711BD2">
        <w:t>VS Code</w:t>
      </w:r>
    </w:p>
    <w:p w14:paraId="3C69FDDF" w14:textId="77777777" w:rsidR="00711BD2" w:rsidRPr="00711BD2" w:rsidRDefault="00711BD2" w:rsidP="00711BD2">
      <w:pPr>
        <w:numPr>
          <w:ilvl w:val="0"/>
          <w:numId w:val="5"/>
        </w:numPr>
      </w:pPr>
      <w:r w:rsidRPr="00711BD2">
        <w:t>Trello</w:t>
      </w:r>
    </w:p>
    <w:p w14:paraId="493D3664" w14:textId="77777777" w:rsidR="00711BD2" w:rsidRPr="00711BD2" w:rsidRDefault="00711BD2" w:rsidP="00711BD2">
      <w:pPr>
        <w:numPr>
          <w:ilvl w:val="0"/>
          <w:numId w:val="5"/>
        </w:numPr>
      </w:pPr>
      <w:r w:rsidRPr="00711BD2">
        <w:t>Figma (</w:t>
      </w:r>
      <w:proofErr w:type="spellStart"/>
      <w:r w:rsidRPr="00711BD2">
        <w:t>planejamento</w:t>
      </w:r>
      <w:proofErr w:type="spellEnd"/>
      <w:r w:rsidRPr="00711BD2">
        <w:t xml:space="preserve"> visual)</w:t>
      </w:r>
    </w:p>
    <w:p w14:paraId="4C5C8720" w14:textId="77777777" w:rsidR="00711BD2" w:rsidRPr="00711BD2" w:rsidRDefault="00711BD2" w:rsidP="00711BD2">
      <w:r w:rsidRPr="00711BD2">
        <w:pict w14:anchorId="47CA3F67">
          <v:rect id="_x0000_i1106" style="width:0;height:1.5pt" o:hralign="center" o:hrstd="t" o:hr="t" fillcolor="#a0a0a0" stroked="f"/>
        </w:pict>
      </w:r>
    </w:p>
    <w:p w14:paraId="14B8A694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Estrutura do Projeto</w:t>
      </w:r>
    </w:p>
    <w:p w14:paraId="0ADB27FA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O sistema foi dividido em:</w:t>
      </w:r>
    </w:p>
    <w:p w14:paraId="14995BBE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Página Inicial</w:t>
      </w:r>
    </w:p>
    <w:p w14:paraId="5A614B28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A home apresenta:</w:t>
      </w:r>
    </w:p>
    <w:p w14:paraId="618D3424" w14:textId="77777777" w:rsidR="00711BD2" w:rsidRPr="00711BD2" w:rsidRDefault="00711BD2" w:rsidP="00711BD2">
      <w:pPr>
        <w:numPr>
          <w:ilvl w:val="0"/>
          <w:numId w:val="6"/>
        </w:numPr>
      </w:pPr>
      <w:r w:rsidRPr="00711BD2">
        <w:t>Banner principal;</w:t>
      </w:r>
    </w:p>
    <w:p w14:paraId="01163787" w14:textId="77777777" w:rsidR="00711BD2" w:rsidRPr="00711BD2" w:rsidRDefault="00711BD2" w:rsidP="00711BD2">
      <w:pPr>
        <w:numPr>
          <w:ilvl w:val="0"/>
          <w:numId w:val="6"/>
        </w:numPr>
      </w:pPr>
      <w:proofErr w:type="spellStart"/>
      <w:r w:rsidRPr="00711BD2">
        <w:t>Carrossel</w:t>
      </w:r>
      <w:proofErr w:type="spellEnd"/>
      <w:r w:rsidRPr="00711BD2">
        <w:t xml:space="preserve"> de imagens;</w:t>
      </w:r>
    </w:p>
    <w:p w14:paraId="4C5CDF7A" w14:textId="77777777" w:rsidR="00711BD2" w:rsidRPr="00711BD2" w:rsidRDefault="00711BD2" w:rsidP="00711BD2">
      <w:pPr>
        <w:numPr>
          <w:ilvl w:val="0"/>
          <w:numId w:val="6"/>
        </w:numPr>
      </w:pPr>
      <w:proofErr w:type="spellStart"/>
      <w:r w:rsidRPr="00711BD2">
        <w:t>Vídeos</w:t>
      </w:r>
      <w:proofErr w:type="spellEnd"/>
      <w:r w:rsidRPr="00711BD2">
        <w:t xml:space="preserve"> </w:t>
      </w:r>
      <w:proofErr w:type="spellStart"/>
      <w:r w:rsidRPr="00711BD2">
        <w:t>relacionados</w:t>
      </w:r>
      <w:proofErr w:type="spellEnd"/>
      <w:r w:rsidRPr="00711BD2">
        <w:t xml:space="preserve"> à NFL;</w:t>
      </w:r>
    </w:p>
    <w:p w14:paraId="21F63652" w14:textId="77777777" w:rsidR="00711BD2" w:rsidRPr="00711BD2" w:rsidRDefault="00711BD2" w:rsidP="00711BD2">
      <w:pPr>
        <w:numPr>
          <w:ilvl w:val="0"/>
          <w:numId w:val="6"/>
        </w:numPr>
      </w:pPr>
      <w:proofErr w:type="spellStart"/>
      <w:r w:rsidRPr="00711BD2">
        <w:t>Explicações</w:t>
      </w:r>
      <w:proofErr w:type="spellEnd"/>
      <w:r w:rsidRPr="00711BD2">
        <w:t xml:space="preserve"> </w:t>
      </w:r>
      <w:proofErr w:type="spellStart"/>
      <w:r w:rsidRPr="00711BD2">
        <w:t>sobre</w:t>
      </w:r>
      <w:proofErr w:type="spellEnd"/>
      <w:r w:rsidRPr="00711BD2">
        <w:t xml:space="preserve"> o </w:t>
      </w:r>
      <w:proofErr w:type="spellStart"/>
      <w:r w:rsidRPr="00711BD2">
        <w:t>esporte</w:t>
      </w:r>
      <w:proofErr w:type="spellEnd"/>
      <w:r w:rsidRPr="00711BD2">
        <w:t>;</w:t>
      </w:r>
    </w:p>
    <w:p w14:paraId="7D8EB569" w14:textId="77777777" w:rsidR="00711BD2" w:rsidRPr="00711BD2" w:rsidRDefault="00711BD2" w:rsidP="00711BD2">
      <w:pPr>
        <w:numPr>
          <w:ilvl w:val="0"/>
          <w:numId w:val="6"/>
        </w:numPr>
        <w:rPr>
          <w:lang w:val="pt-BR"/>
        </w:rPr>
      </w:pPr>
      <w:r w:rsidRPr="00711BD2">
        <w:rPr>
          <w:lang w:val="pt-BR"/>
        </w:rPr>
        <w:t>Layout visual inspirado no estilo esportivo americano.</w:t>
      </w:r>
    </w:p>
    <w:p w14:paraId="66D2843D" w14:textId="77777777" w:rsidR="00711BD2" w:rsidRPr="00711BD2" w:rsidRDefault="00711BD2" w:rsidP="00711BD2">
      <w:r w:rsidRPr="00711BD2">
        <w:pict w14:anchorId="34EF3074">
          <v:rect id="_x0000_i1107" style="width:0;height:1.5pt" o:hralign="center" o:hrstd="t" o:hr="t" fillcolor="#a0a0a0" stroked="f"/>
        </w:pict>
      </w:r>
    </w:p>
    <w:p w14:paraId="3528052F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Sistema de Cadastro e Login</w:t>
      </w:r>
    </w:p>
    <w:p w14:paraId="5B5B9A90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O usuário consegue:</w:t>
      </w:r>
    </w:p>
    <w:p w14:paraId="644572E2" w14:textId="77777777" w:rsidR="00711BD2" w:rsidRPr="00711BD2" w:rsidRDefault="00711BD2" w:rsidP="00711BD2">
      <w:pPr>
        <w:numPr>
          <w:ilvl w:val="0"/>
          <w:numId w:val="7"/>
        </w:numPr>
      </w:pPr>
      <w:proofErr w:type="spellStart"/>
      <w:r w:rsidRPr="00711BD2">
        <w:t>Criar</w:t>
      </w:r>
      <w:proofErr w:type="spellEnd"/>
      <w:r w:rsidRPr="00711BD2">
        <w:t xml:space="preserve"> </w:t>
      </w:r>
      <w:proofErr w:type="spellStart"/>
      <w:r w:rsidRPr="00711BD2">
        <w:t>uma</w:t>
      </w:r>
      <w:proofErr w:type="spellEnd"/>
      <w:r w:rsidRPr="00711BD2">
        <w:t xml:space="preserve"> </w:t>
      </w:r>
      <w:proofErr w:type="spellStart"/>
      <w:r w:rsidRPr="00711BD2">
        <w:t>conta</w:t>
      </w:r>
      <w:proofErr w:type="spellEnd"/>
      <w:r w:rsidRPr="00711BD2">
        <w:t>;</w:t>
      </w:r>
    </w:p>
    <w:p w14:paraId="57552982" w14:textId="77777777" w:rsidR="00711BD2" w:rsidRPr="00711BD2" w:rsidRDefault="00711BD2" w:rsidP="00711BD2">
      <w:pPr>
        <w:numPr>
          <w:ilvl w:val="0"/>
          <w:numId w:val="7"/>
        </w:numPr>
      </w:pPr>
      <w:r w:rsidRPr="00711BD2">
        <w:t>Fazer login;</w:t>
      </w:r>
    </w:p>
    <w:p w14:paraId="79263F28" w14:textId="77777777" w:rsidR="00711BD2" w:rsidRPr="00711BD2" w:rsidRDefault="00711BD2" w:rsidP="00711BD2">
      <w:pPr>
        <w:numPr>
          <w:ilvl w:val="0"/>
          <w:numId w:val="7"/>
        </w:numPr>
      </w:pPr>
      <w:r w:rsidRPr="00711BD2">
        <w:t xml:space="preserve">Validar </w:t>
      </w:r>
      <w:proofErr w:type="spellStart"/>
      <w:r w:rsidRPr="00711BD2">
        <w:t>informações</w:t>
      </w:r>
      <w:proofErr w:type="spellEnd"/>
      <w:r w:rsidRPr="00711BD2">
        <w:t xml:space="preserve"> </w:t>
      </w:r>
      <w:proofErr w:type="spellStart"/>
      <w:r w:rsidRPr="00711BD2">
        <w:t>digitadas</w:t>
      </w:r>
      <w:proofErr w:type="spellEnd"/>
      <w:r w:rsidRPr="00711BD2">
        <w:t>;</w:t>
      </w:r>
    </w:p>
    <w:p w14:paraId="4B51E70E" w14:textId="77777777" w:rsidR="00711BD2" w:rsidRPr="00711BD2" w:rsidRDefault="00711BD2" w:rsidP="00711BD2">
      <w:pPr>
        <w:numPr>
          <w:ilvl w:val="0"/>
          <w:numId w:val="7"/>
        </w:numPr>
        <w:rPr>
          <w:lang w:val="pt-BR"/>
        </w:rPr>
      </w:pPr>
      <w:r w:rsidRPr="00711BD2">
        <w:rPr>
          <w:lang w:val="pt-BR"/>
        </w:rPr>
        <w:t>Armazenar os dados no banco de dados.</w:t>
      </w:r>
    </w:p>
    <w:p w14:paraId="2019D1F0" w14:textId="77777777" w:rsidR="00711BD2" w:rsidRPr="00711BD2" w:rsidRDefault="00711BD2" w:rsidP="00711BD2">
      <w:pPr>
        <w:rPr>
          <w:b/>
          <w:bCs/>
        </w:rPr>
      </w:pPr>
      <w:proofErr w:type="spellStart"/>
      <w:r w:rsidRPr="00711BD2">
        <w:rPr>
          <w:b/>
          <w:bCs/>
        </w:rPr>
        <w:t>Validações</w:t>
      </w:r>
      <w:proofErr w:type="spellEnd"/>
      <w:r w:rsidRPr="00711BD2">
        <w:rPr>
          <w:b/>
          <w:bCs/>
        </w:rPr>
        <w:t xml:space="preserve"> </w:t>
      </w:r>
      <w:proofErr w:type="spellStart"/>
      <w:r w:rsidRPr="00711BD2">
        <w:rPr>
          <w:b/>
          <w:bCs/>
        </w:rPr>
        <w:t>realizadas</w:t>
      </w:r>
      <w:proofErr w:type="spellEnd"/>
    </w:p>
    <w:p w14:paraId="1997B377" w14:textId="77777777" w:rsidR="00711BD2" w:rsidRPr="00711BD2" w:rsidRDefault="00711BD2" w:rsidP="00711BD2">
      <w:pPr>
        <w:numPr>
          <w:ilvl w:val="0"/>
          <w:numId w:val="8"/>
        </w:numPr>
      </w:pPr>
      <w:r w:rsidRPr="00711BD2">
        <w:t xml:space="preserve">Campos </w:t>
      </w:r>
      <w:proofErr w:type="spellStart"/>
      <w:r w:rsidRPr="00711BD2">
        <w:t>vazios</w:t>
      </w:r>
      <w:proofErr w:type="spellEnd"/>
      <w:r w:rsidRPr="00711BD2">
        <w:t>;</w:t>
      </w:r>
    </w:p>
    <w:p w14:paraId="22B498CA" w14:textId="06F9E04C" w:rsidR="00711BD2" w:rsidRPr="00711BD2" w:rsidRDefault="00711BD2" w:rsidP="00711BD2">
      <w:pPr>
        <w:numPr>
          <w:ilvl w:val="0"/>
          <w:numId w:val="8"/>
        </w:numPr>
      </w:pPr>
      <w:proofErr w:type="spellStart"/>
      <w:r w:rsidRPr="00711BD2">
        <w:t>Verificação</w:t>
      </w:r>
      <w:proofErr w:type="spellEnd"/>
      <w:r w:rsidRPr="00711BD2">
        <w:t xml:space="preserve"> de e-mai</w:t>
      </w:r>
      <w:r>
        <w:t>l</w:t>
      </w:r>
    </w:p>
    <w:p w14:paraId="05563D27" w14:textId="77777777" w:rsidR="00711BD2" w:rsidRPr="00711BD2" w:rsidRDefault="00711BD2" w:rsidP="00711BD2">
      <w:pPr>
        <w:numPr>
          <w:ilvl w:val="0"/>
          <w:numId w:val="8"/>
        </w:numPr>
      </w:pPr>
      <w:proofErr w:type="spellStart"/>
      <w:r w:rsidRPr="00711BD2">
        <w:t>Confirmação</w:t>
      </w:r>
      <w:proofErr w:type="spellEnd"/>
      <w:r w:rsidRPr="00711BD2">
        <w:t xml:space="preserve"> de </w:t>
      </w:r>
      <w:proofErr w:type="spellStart"/>
      <w:r w:rsidRPr="00711BD2">
        <w:t>senha</w:t>
      </w:r>
      <w:proofErr w:type="spellEnd"/>
      <w:r w:rsidRPr="00711BD2">
        <w:t>.</w:t>
      </w:r>
    </w:p>
    <w:p w14:paraId="5874A462" w14:textId="77777777" w:rsidR="00711BD2" w:rsidRPr="00711BD2" w:rsidRDefault="00711BD2" w:rsidP="00711BD2">
      <w:r w:rsidRPr="00711BD2">
        <w:pict w14:anchorId="5722AA68">
          <v:rect id="_x0000_i1108" style="width:0;height:1.5pt" o:hralign="center" o:hrstd="t" o:hr="t" fillcolor="#a0a0a0" stroked="f"/>
        </w:pict>
      </w:r>
    </w:p>
    <w:p w14:paraId="0DD32BAE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Dashboard</w:t>
      </w:r>
    </w:p>
    <w:p w14:paraId="793F7126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A dashboard foi criada para apresentar dados relacionados aos usuários e ao projeto.</w:t>
      </w:r>
    </w:p>
    <w:p w14:paraId="11E4AED3" w14:textId="77777777" w:rsidR="00711BD2" w:rsidRPr="00711BD2" w:rsidRDefault="00711BD2" w:rsidP="00711BD2">
      <w:pPr>
        <w:rPr>
          <w:b/>
          <w:bCs/>
        </w:rPr>
      </w:pPr>
      <w:proofErr w:type="spellStart"/>
      <w:r w:rsidRPr="00711BD2">
        <w:rPr>
          <w:b/>
          <w:bCs/>
        </w:rPr>
        <w:t>Funcionalidades</w:t>
      </w:r>
      <w:proofErr w:type="spellEnd"/>
      <w:r w:rsidRPr="00711BD2">
        <w:rPr>
          <w:b/>
          <w:bCs/>
        </w:rPr>
        <w:t xml:space="preserve"> da dashboard</w:t>
      </w:r>
    </w:p>
    <w:p w14:paraId="0D139D69" w14:textId="77777777" w:rsidR="00711BD2" w:rsidRPr="00711BD2" w:rsidRDefault="00711BD2" w:rsidP="00711BD2">
      <w:pPr>
        <w:numPr>
          <w:ilvl w:val="0"/>
          <w:numId w:val="9"/>
        </w:numPr>
      </w:pPr>
      <w:proofErr w:type="spellStart"/>
      <w:r w:rsidRPr="00711BD2">
        <w:t>Gráficos</w:t>
      </w:r>
      <w:proofErr w:type="spellEnd"/>
      <w:r w:rsidRPr="00711BD2">
        <w:t>;</w:t>
      </w:r>
    </w:p>
    <w:p w14:paraId="448A86EE" w14:textId="77777777" w:rsidR="00711BD2" w:rsidRPr="00711BD2" w:rsidRDefault="00711BD2" w:rsidP="00711BD2">
      <w:pPr>
        <w:numPr>
          <w:ilvl w:val="0"/>
          <w:numId w:val="9"/>
        </w:numPr>
      </w:pPr>
      <w:proofErr w:type="spellStart"/>
      <w:r w:rsidRPr="00711BD2">
        <w:t>Indicadores</w:t>
      </w:r>
      <w:proofErr w:type="spellEnd"/>
      <w:r w:rsidRPr="00711BD2">
        <w:t>;</w:t>
      </w:r>
    </w:p>
    <w:p w14:paraId="116744BC" w14:textId="77777777" w:rsidR="00711BD2" w:rsidRPr="00711BD2" w:rsidRDefault="00711BD2" w:rsidP="00711BD2">
      <w:pPr>
        <w:numPr>
          <w:ilvl w:val="0"/>
          <w:numId w:val="9"/>
        </w:numPr>
      </w:pPr>
      <w:proofErr w:type="spellStart"/>
      <w:r w:rsidRPr="00711BD2">
        <w:lastRenderedPageBreak/>
        <w:t>Exibição</w:t>
      </w:r>
      <w:proofErr w:type="spellEnd"/>
      <w:r w:rsidRPr="00711BD2">
        <w:t xml:space="preserve"> de </w:t>
      </w:r>
      <w:proofErr w:type="spellStart"/>
      <w:r w:rsidRPr="00711BD2">
        <w:t>estatísticas</w:t>
      </w:r>
      <w:proofErr w:type="spellEnd"/>
      <w:r w:rsidRPr="00711BD2">
        <w:t>;</w:t>
      </w:r>
    </w:p>
    <w:p w14:paraId="41C4A5D5" w14:textId="77777777" w:rsidR="00711BD2" w:rsidRPr="00711BD2" w:rsidRDefault="00711BD2" w:rsidP="00711BD2">
      <w:pPr>
        <w:numPr>
          <w:ilvl w:val="0"/>
          <w:numId w:val="9"/>
        </w:numPr>
        <w:rPr>
          <w:lang w:val="pt-BR"/>
        </w:rPr>
      </w:pPr>
      <w:r w:rsidRPr="00711BD2">
        <w:rPr>
          <w:lang w:val="pt-BR"/>
        </w:rPr>
        <w:t>Visualização dinâmica dos dados armazenados no banco.</w:t>
      </w:r>
    </w:p>
    <w:p w14:paraId="301AA56F" w14:textId="77777777" w:rsidR="00711BD2" w:rsidRPr="00711BD2" w:rsidRDefault="00711BD2" w:rsidP="00711BD2">
      <w:proofErr w:type="spellStart"/>
      <w:r w:rsidRPr="00711BD2">
        <w:t>Foram</w:t>
      </w:r>
      <w:proofErr w:type="spellEnd"/>
      <w:r w:rsidRPr="00711BD2">
        <w:t xml:space="preserve"> </w:t>
      </w:r>
      <w:proofErr w:type="spellStart"/>
      <w:r w:rsidRPr="00711BD2">
        <w:t>utilizados</w:t>
      </w:r>
      <w:proofErr w:type="spellEnd"/>
      <w:r w:rsidRPr="00711BD2">
        <w:t xml:space="preserve"> </w:t>
      </w:r>
      <w:proofErr w:type="spellStart"/>
      <w:r w:rsidRPr="00711BD2">
        <w:t>conceitos</w:t>
      </w:r>
      <w:proofErr w:type="spellEnd"/>
      <w:r w:rsidRPr="00711BD2">
        <w:t xml:space="preserve"> de:</w:t>
      </w:r>
    </w:p>
    <w:p w14:paraId="094970FD" w14:textId="77777777" w:rsidR="00711BD2" w:rsidRPr="00711BD2" w:rsidRDefault="00711BD2" w:rsidP="00711BD2">
      <w:pPr>
        <w:numPr>
          <w:ilvl w:val="0"/>
          <w:numId w:val="10"/>
        </w:numPr>
      </w:pPr>
      <w:proofErr w:type="spellStart"/>
      <w:r w:rsidRPr="00711BD2">
        <w:t>Vetores</w:t>
      </w:r>
      <w:proofErr w:type="spellEnd"/>
      <w:r w:rsidRPr="00711BD2">
        <w:t>;</w:t>
      </w:r>
    </w:p>
    <w:p w14:paraId="61804F55" w14:textId="77777777" w:rsidR="00711BD2" w:rsidRPr="00711BD2" w:rsidRDefault="00711BD2" w:rsidP="00711BD2">
      <w:pPr>
        <w:numPr>
          <w:ilvl w:val="0"/>
          <w:numId w:val="10"/>
        </w:numPr>
      </w:pPr>
      <w:proofErr w:type="spellStart"/>
      <w:r w:rsidRPr="00711BD2">
        <w:t>Condicionais</w:t>
      </w:r>
      <w:proofErr w:type="spellEnd"/>
      <w:r w:rsidRPr="00711BD2">
        <w:t>;</w:t>
      </w:r>
    </w:p>
    <w:p w14:paraId="12705D47" w14:textId="77777777" w:rsidR="00711BD2" w:rsidRPr="00711BD2" w:rsidRDefault="00711BD2" w:rsidP="00711BD2">
      <w:pPr>
        <w:numPr>
          <w:ilvl w:val="0"/>
          <w:numId w:val="10"/>
        </w:numPr>
      </w:pPr>
      <w:r w:rsidRPr="00711BD2">
        <w:t>Funções;</w:t>
      </w:r>
    </w:p>
    <w:p w14:paraId="7BB727C2" w14:textId="77777777" w:rsidR="00711BD2" w:rsidRPr="00711BD2" w:rsidRDefault="00711BD2" w:rsidP="00711BD2">
      <w:pPr>
        <w:numPr>
          <w:ilvl w:val="0"/>
          <w:numId w:val="10"/>
        </w:numPr>
      </w:pPr>
      <w:proofErr w:type="spellStart"/>
      <w:r w:rsidRPr="00711BD2">
        <w:t>Operações</w:t>
      </w:r>
      <w:proofErr w:type="spellEnd"/>
      <w:r w:rsidRPr="00711BD2">
        <w:t xml:space="preserve"> </w:t>
      </w:r>
      <w:proofErr w:type="spellStart"/>
      <w:r w:rsidRPr="00711BD2">
        <w:t>matemáticas</w:t>
      </w:r>
      <w:proofErr w:type="spellEnd"/>
      <w:r w:rsidRPr="00711BD2">
        <w:t>;</w:t>
      </w:r>
    </w:p>
    <w:p w14:paraId="3C7D3BCE" w14:textId="77777777" w:rsidR="00711BD2" w:rsidRPr="00711BD2" w:rsidRDefault="00711BD2" w:rsidP="00711BD2">
      <w:pPr>
        <w:numPr>
          <w:ilvl w:val="0"/>
          <w:numId w:val="10"/>
        </w:numPr>
      </w:pPr>
      <w:proofErr w:type="spellStart"/>
      <w:r w:rsidRPr="00711BD2">
        <w:t>Manipulação</w:t>
      </w:r>
      <w:proofErr w:type="spellEnd"/>
      <w:r w:rsidRPr="00711BD2">
        <w:t xml:space="preserve"> de dados.</w:t>
      </w:r>
    </w:p>
    <w:p w14:paraId="2B6C3144" w14:textId="77777777" w:rsidR="00711BD2" w:rsidRPr="00711BD2" w:rsidRDefault="00711BD2" w:rsidP="00711BD2">
      <w:r w:rsidRPr="00711BD2">
        <w:pict w14:anchorId="67F03092">
          <v:rect id="_x0000_i1109" style="width:0;height:1.5pt" o:hralign="center" o:hrstd="t" o:hr="t" fillcolor="#a0a0a0" stroked="f"/>
        </w:pict>
      </w:r>
    </w:p>
    <w:p w14:paraId="70AAD8F7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Banco de Dados</w:t>
      </w:r>
    </w:p>
    <w:p w14:paraId="65525EB5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O banco foi desenvolvido em MySQL e conectado à aplicação Node.js.</w:t>
      </w:r>
    </w:p>
    <w:p w14:paraId="24084403" w14:textId="77777777" w:rsidR="00711BD2" w:rsidRPr="00711BD2" w:rsidRDefault="00711BD2" w:rsidP="00711BD2">
      <w:pPr>
        <w:rPr>
          <w:b/>
          <w:bCs/>
        </w:rPr>
      </w:pPr>
      <w:proofErr w:type="spellStart"/>
      <w:r w:rsidRPr="00711BD2">
        <w:rPr>
          <w:b/>
          <w:bCs/>
        </w:rPr>
        <w:t>Principais</w:t>
      </w:r>
      <w:proofErr w:type="spellEnd"/>
      <w:r w:rsidRPr="00711BD2">
        <w:rPr>
          <w:b/>
          <w:bCs/>
        </w:rPr>
        <w:t xml:space="preserve"> </w:t>
      </w:r>
      <w:proofErr w:type="spellStart"/>
      <w:r w:rsidRPr="00711BD2">
        <w:rPr>
          <w:b/>
          <w:bCs/>
        </w:rPr>
        <w:t>tabelas</w:t>
      </w:r>
      <w:proofErr w:type="spellEnd"/>
    </w:p>
    <w:p w14:paraId="6C25DD09" w14:textId="77777777" w:rsidR="00711BD2" w:rsidRPr="00711BD2" w:rsidRDefault="00711BD2" w:rsidP="00711BD2">
      <w:pPr>
        <w:numPr>
          <w:ilvl w:val="0"/>
          <w:numId w:val="11"/>
        </w:numPr>
      </w:pPr>
      <w:proofErr w:type="spellStart"/>
      <w:r w:rsidRPr="00711BD2">
        <w:t>Usuário</w:t>
      </w:r>
      <w:proofErr w:type="spellEnd"/>
    </w:p>
    <w:p w14:paraId="039D9A15" w14:textId="77777777" w:rsidR="00711BD2" w:rsidRPr="00711BD2" w:rsidRDefault="00711BD2" w:rsidP="00711BD2">
      <w:pPr>
        <w:numPr>
          <w:ilvl w:val="0"/>
          <w:numId w:val="11"/>
        </w:numPr>
      </w:pPr>
      <w:proofErr w:type="spellStart"/>
      <w:r w:rsidRPr="00711BD2">
        <w:t>Cadastro</w:t>
      </w:r>
      <w:proofErr w:type="spellEnd"/>
    </w:p>
    <w:p w14:paraId="502CDC30" w14:textId="77777777" w:rsidR="00711BD2" w:rsidRPr="00711BD2" w:rsidRDefault="00711BD2" w:rsidP="00711BD2">
      <w:pPr>
        <w:numPr>
          <w:ilvl w:val="0"/>
          <w:numId w:val="11"/>
        </w:numPr>
      </w:pPr>
      <w:r w:rsidRPr="00711BD2">
        <w:t xml:space="preserve">Dados do </w:t>
      </w:r>
      <w:proofErr w:type="spellStart"/>
      <w:r w:rsidRPr="00711BD2">
        <w:t>sistema</w:t>
      </w:r>
      <w:proofErr w:type="spellEnd"/>
    </w:p>
    <w:p w14:paraId="6407FEFE" w14:textId="77777777" w:rsidR="00711BD2" w:rsidRPr="00711BD2" w:rsidRDefault="00711BD2" w:rsidP="00711BD2">
      <w:pPr>
        <w:rPr>
          <w:b/>
          <w:bCs/>
        </w:rPr>
      </w:pPr>
      <w:r w:rsidRPr="00711BD2">
        <w:rPr>
          <w:b/>
          <w:bCs/>
        </w:rPr>
        <w:t>Funções do banco</w:t>
      </w:r>
    </w:p>
    <w:p w14:paraId="21CE4325" w14:textId="77777777" w:rsidR="00711BD2" w:rsidRPr="00711BD2" w:rsidRDefault="00711BD2" w:rsidP="00711BD2">
      <w:pPr>
        <w:numPr>
          <w:ilvl w:val="0"/>
          <w:numId w:val="12"/>
        </w:numPr>
      </w:pPr>
      <w:proofErr w:type="spellStart"/>
      <w:r w:rsidRPr="00711BD2">
        <w:t>Armazenamento</w:t>
      </w:r>
      <w:proofErr w:type="spellEnd"/>
      <w:r w:rsidRPr="00711BD2">
        <w:t xml:space="preserve"> de </w:t>
      </w:r>
      <w:proofErr w:type="spellStart"/>
      <w:r w:rsidRPr="00711BD2">
        <w:t>usuários</w:t>
      </w:r>
      <w:proofErr w:type="spellEnd"/>
      <w:r w:rsidRPr="00711BD2">
        <w:t>;</w:t>
      </w:r>
    </w:p>
    <w:p w14:paraId="00F2B95D" w14:textId="77777777" w:rsidR="00711BD2" w:rsidRPr="00711BD2" w:rsidRDefault="00711BD2" w:rsidP="00711BD2">
      <w:pPr>
        <w:numPr>
          <w:ilvl w:val="0"/>
          <w:numId w:val="12"/>
        </w:numPr>
      </w:pPr>
      <w:r w:rsidRPr="00711BD2">
        <w:t xml:space="preserve">Consulta de </w:t>
      </w:r>
      <w:proofErr w:type="spellStart"/>
      <w:r w:rsidRPr="00711BD2">
        <w:t>informações</w:t>
      </w:r>
      <w:proofErr w:type="spellEnd"/>
      <w:r w:rsidRPr="00711BD2">
        <w:t>;</w:t>
      </w:r>
    </w:p>
    <w:p w14:paraId="7ABDCCDE" w14:textId="77777777" w:rsidR="00711BD2" w:rsidRPr="00711BD2" w:rsidRDefault="00711BD2" w:rsidP="00711BD2">
      <w:pPr>
        <w:numPr>
          <w:ilvl w:val="0"/>
          <w:numId w:val="12"/>
        </w:numPr>
      </w:pPr>
      <w:proofErr w:type="spellStart"/>
      <w:r w:rsidRPr="00711BD2">
        <w:t>Integração</w:t>
      </w:r>
      <w:proofErr w:type="spellEnd"/>
      <w:r w:rsidRPr="00711BD2">
        <w:t xml:space="preserve"> com login;</w:t>
      </w:r>
    </w:p>
    <w:p w14:paraId="5E6967AB" w14:textId="77777777" w:rsidR="00711BD2" w:rsidRPr="00711BD2" w:rsidRDefault="00711BD2" w:rsidP="00711BD2">
      <w:pPr>
        <w:numPr>
          <w:ilvl w:val="0"/>
          <w:numId w:val="12"/>
        </w:numPr>
      </w:pPr>
      <w:proofErr w:type="spellStart"/>
      <w:r w:rsidRPr="00711BD2">
        <w:t>Alimentação</w:t>
      </w:r>
      <w:proofErr w:type="spellEnd"/>
      <w:r w:rsidRPr="00711BD2">
        <w:t xml:space="preserve"> da dashboard.</w:t>
      </w:r>
    </w:p>
    <w:p w14:paraId="0CBAFCA4" w14:textId="77777777" w:rsidR="00711BD2" w:rsidRPr="00711BD2" w:rsidRDefault="00711BD2" w:rsidP="00711BD2">
      <w:r w:rsidRPr="00711BD2">
        <w:pict w14:anchorId="04843440">
          <v:rect id="_x0000_i1110" style="width:0;height:1.5pt" o:hralign="center" o:hrstd="t" o:hr="t" fillcolor="#a0a0a0" stroked="f"/>
        </w:pict>
      </w:r>
    </w:p>
    <w:p w14:paraId="7C7ADA2B" w14:textId="77777777" w:rsidR="00711BD2" w:rsidRPr="00711BD2" w:rsidRDefault="00711BD2" w:rsidP="00711BD2">
      <w:pPr>
        <w:rPr>
          <w:b/>
          <w:bCs/>
        </w:rPr>
      </w:pPr>
      <w:proofErr w:type="spellStart"/>
      <w:r w:rsidRPr="00711BD2">
        <w:rPr>
          <w:b/>
          <w:bCs/>
        </w:rPr>
        <w:t>Funcionalidades</w:t>
      </w:r>
      <w:proofErr w:type="spellEnd"/>
      <w:r w:rsidRPr="00711BD2">
        <w:rPr>
          <w:b/>
          <w:bCs/>
        </w:rPr>
        <w:t xml:space="preserve"> </w:t>
      </w:r>
      <w:proofErr w:type="spellStart"/>
      <w:r w:rsidRPr="00711BD2">
        <w:rPr>
          <w:b/>
          <w:bCs/>
        </w:rPr>
        <w:t>Desenvolvidas</w:t>
      </w:r>
      <w:proofErr w:type="spellEnd"/>
    </w:p>
    <w:p w14:paraId="1010A57A" w14:textId="77777777" w:rsidR="00711BD2" w:rsidRPr="00711BD2" w:rsidRDefault="00711BD2" w:rsidP="00711BD2">
      <w:pPr>
        <w:rPr>
          <w:b/>
          <w:bCs/>
        </w:rPr>
      </w:pPr>
      <w:proofErr w:type="spellStart"/>
      <w:r w:rsidRPr="00711BD2">
        <w:rPr>
          <w:b/>
          <w:bCs/>
        </w:rPr>
        <w:t>Funcionalidades</w:t>
      </w:r>
      <w:proofErr w:type="spellEnd"/>
      <w:r w:rsidRPr="00711BD2">
        <w:rPr>
          <w:b/>
          <w:bCs/>
        </w:rPr>
        <w:t xml:space="preserve"> </w:t>
      </w:r>
      <w:proofErr w:type="spellStart"/>
      <w:r w:rsidRPr="00711BD2">
        <w:rPr>
          <w:b/>
          <w:bCs/>
        </w:rPr>
        <w:t>principais</w:t>
      </w:r>
      <w:proofErr w:type="spellEnd"/>
    </w:p>
    <w:p w14:paraId="69A8E48D" w14:textId="77777777" w:rsidR="00711BD2" w:rsidRPr="00711BD2" w:rsidRDefault="00711BD2" w:rsidP="00711BD2">
      <w:pPr>
        <w:numPr>
          <w:ilvl w:val="0"/>
          <w:numId w:val="13"/>
        </w:numPr>
      </w:pPr>
      <w:proofErr w:type="spellStart"/>
      <w:r w:rsidRPr="00711BD2">
        <w:t>Cadastro</w:t>
      </w:r>
      <w:proofErr w:type="spellEnd"/>
      <w:r w:rsidRPr="00711BD2">
        <w:t xml:space="preserve"> de </w:t>
      </w:r>
      <w:proofErr w:type="spellStart"/>
      <w:r w:rsidRPr="00711BD2">
        <w:t>usuários</w:t>
      </w:r>
      <w:proofErr w:type="spellEnd"/>
      <w:r w:rsidRPr="00711BD2">
        <w:t>;</w:t>
      </w:r>
    </w:p>
    <w:p w14:paraId="0F54EE03" w14:textId="77777777" w:rsidR="00711BD2" w:rsidRPr="00711BD2" w:rsidRDefault="00711BD2" w:rsidP="00711BD2">
      <w:pPr>
        <w:numPr>
          <w:ilvl w:val="0"/>
          <w:numId w:val="13"/>
        </w:numPr>
      </w:pPr>
      <w:r w:rsidRPr="00711BD2">
        <w:t xml:space="preserve">Login </w:t>
      </w:r>
      <w:proofErr w:type="spellStart"/>
      <w:r w:rsidRPr="00711BD2">
        <w:t>autenticado</w:t>
      </w:r>
      <w:proofErr w:type="spellEnd"/>
      <w:r w:rsidRPr="00711BD2">
        <w:t>;</w:t>
      </w:r>
    </w:p>
    <w:p w14:paraId="483B9513" w14:textId="77777777" w:rsidR="00711BD2" w:rsidRPr="00711BD2" w:rsidRDefault="00711BD2" w:rsidP="00711BD2">
      <w:pPr>
        <w:numPr>
          <w:ilvl w:val="0"/>
          <w:numId w:val="13"/>
        </w:numPr>
      </w:pPr>
      <w:r w:rsidRPr="00711BD2">
        <w:t xml:space="preserve">Dashboard com </w:t>
      </w:r>
      <w:proofErr w:type="spellStart"/>
      <w:r w:rsidRPr="00711BD2">
        <w:t>gráficos</w:t>
      </w:r>
      <w:proofErr w:type="spellEnd"/>
      <w:r w:rsidRPr="00711BD2">
        <w:t>;</w:t>
      </w:r>
    </w:p>
    <w:p w14:paraId="30D2C548" w14:textId="77777777" w:rsidR="00711BD2" w:rsidRPr="00711BD2" w:rsidRDefault="00711BD2" w:rsidP="00711BD2">
      <w:pPr>
        <w:numPr>
          <w:ilvl w:val="0"/>
          <w:numId w:val="13"/>
        </w:numPr>
      </w:pPr>
      <w:proofErr w:type="spellStart"/>
      <w:r w:rsidRPr="00711BD2">
        <w:t>Carrossel</w:t>
      </w:r>
      <w:proofErr w:type="spellEnd"/>
      <w:r w:rsidRPr="00711BD2">
        <w:t xml:space="preserve"> de imagens;</w:t>
      </w:r>
    </w:p>
    <w:p w14:paraId="20E72AA8" w14:textId="77777777" w:rsidR="00711BD2" w:rsidRPr="00711BD2" w:rsidRDefault="00711BD2" w:rsidP="00711BD2">
      <w:pPr>
        <w:numPr>
          <w:ilvl w:val="0"/>
          <w:numId w:val="13"/>
        </w:numPr>
      </w:pPr>
      <w:proofErr w:type="spellStart"/>
      <w:r w:rsidRPr="00711BD2">
        <w:t>Reprodução</w:t>
      </w:r>
      <w:proofErr w:type="spellEnd"/>
      <w:r w:rsidRPr="00711BD2">
        <w:t xml:space="preserve"> de </w:t>
      </w:r>
      <w:proofErr w:type="spellStart"/>
      <w:r w:rsidRPr="00711BD2">
        <w:t>vídeos</w:t>
      </w:r>
      <w:proofErr w:type="spellEnd"/>
      <w:r w:rsidRPr="00711BD2">
        <w:t>;</w:t>
      </w:r>
    </w:p>
    <w:p w14:paraId="5F5C3E27" w14:textId="77777777" w:rsidR="00711BD2" w:rsidRPr="00711BD2" w:rsidRDefault="00711BD2" w:rsidP="00711BD2">
      <w:pPr>
        <w:numPr>
          <w:ilvl w:val="0"/>
          <w:numId w:val="13"/>
        </w:numPr>
      </w:pPr>
      <w:r w:rsidRPr="00711BD2">
        <w:t xml:space="preserve">Layout </w:t>
      </w:r>
      <w:proofErr w:type="spellStart"/>
      <w:r w:rsidRPr="00711BD2">
        <w:t>responsivo</w:t>
      </w:r>
      <w:proofErr w:type="spellEnd"/>
      <w:r w:rsidRPr="00711BD2">
        <w:t>;</w:t>
      </w:r>
    </w:p>
    <w:p w14:paraId="70C9572D" w14:textId="77777777" w:rsidR="00711BD2" w:rsidRPr="00711BD2" w:rsidRDefault="00711BD2" w:rsidP="00711BD2">
      <w:pPr>
        <w:numPr>
          <w:ilvl w:val="0"/>
          <w:numId w:val="13"/>
        </w:numPr>
        <w:rPr>
          <w:lang w:val="pt-BR"/>
        </w:rPr>
      </w:pPr>
      <w:r w:rsidRPr="00711BD2">
        <w:rPr>
          <w:lang w:val="pt-BR"/>
        </w:rPr>
        <w:t>Integração com banco de dados;</w:t>
      </w:r>
    </w:p>
    <w:p w14:paraId="77224099" w14:textId="77777777" w:rsidR="00711BD2" w:rsidRPr="00711BD2" w:rsidRDefault="00711BD2" w:rsidP="00711BD2">
      <w:pPr>
        <w:numPr>
          <w:ilvl w:val="0"/>
          <w:numId w:val="13"/>
        </w:numPr>
      </w:pPr>
      <w:proofErr w:type="spellStart"/>
      <w:r w:rsidRPr="00711BD2">
        <w:t>Validações</w:t>
      </w:r>
      <w:proofErr w:type="spellEnd"/>
      <w:r w:rsidRPr="00711BD2">
        <w:t xml:space="preserve"> </w:t>
      </w:r>
      <w:proofErr w:type="spellStart"/>
      <w:r w:rsidRPr="00711BD2">
        <w:t>em</w:t>
      </w:r>
      <w:proofErr w:type="spellEnd"/>
      <w:r w:rsidRPr="00711BD2">
        <w:t xml:space="preserve"> JavaScript;</w:t>
      </w:r>
    </w:p>
    <w:p w14:paraId="7815131B" w14:textId="77777777" w:rsidR="00711BD2" w:rsidRPr="00711BD2" w:rsidRDefault="00711BD2" w:rsidP="00711BD2">
      <w:pPr>
        <w:numPr>
          <w:ilvl w:val="0"/>
          <w:numId w:val="13"/>
        </w:numPr>
        <w:rPr>
          <w:lang w:val="pt-BR"/>
        </w:rPr>
      </w:pPr>
      <w:r w:rsidRPr="00711BD2">
        <w:rPr>
          <w:lang w:val="pt-BR"/>
        </w:rPr>
        <w:t>Sistema dinâmico com Node.js.</w:t>
      </w:r>
    </w:p>
    <w:p w14:paraId="5B8AF7CE" w14:textId="77777777" w:rsidR="00711BD2" w:rsidRPr="00711BD2" w:rsidRDefault="00711BD2" w:rsidP="00711BD2">
      <w:r w:rsidRPr="00711BD2">
        <w:pict w14:anchorId="5ED51B3E">
          <v:rect id="_x0000_i1111" style="width:0;height:1.5pt" o:hralign="center" o:hrstd="t" o:hr="t" fillcolor="#a0a0a0" stroked="f"/>
        </w:pict>
      </w:r>
    </w:p>
    <w:p w14:paraId="7D51838E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lastRenderedPageBreak/>
        <w:t>Organização do Projeto</w:t>
      </w:r>
    </w:p>
    <w:p w14:paraId="3B30EA1A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Durante o desenvolvimento foram utilizados:</w:t>
      </w:r>
    </w:p>
    <w:p w14:paraId="5E91C9AD" w14:textId="77777777" w:rsidR="00711BD2" w:rsidRPr="00711BD2" w:rsidRDefault="00711BD2" w:rsidP="00711BD2">
      <w:pPr>
        <w:numPr>
          <w:ilvl w:val="0"/>
          <w:numId w:val="14"/>
        </w:numPr>
      </w:pPr>
      <w:r w:rsidRPr="00711BD2">
        <w:t xml:space="preserve">GitHub para </w:t>
      </w:r>
      <w:proofErr w:type="spellStart"/>
      <w:r w:rsidRPr="00711BD2">
        <w:t>versionamento</w:t>
      </w:r>
      <w:proofErr w:type="spellEnd"/>
      <w:r w:rsidRPr="00711BD2">
        <w:t>;</w:t>
      </w:r>
    </w:p>
    <w:p w14:paraId="19F2D0B6" w14:textId="77777777" w:rsidR="00711BD2" w:rsidRPr="00711BD2" w:rsidRDefault="00711BD2" w:rsidP="00711BD2">
      <w:pPr>
        <w:numPr>
          <w:ilvl w:val="0"/>
          <w:numId w:val="14"/>
        </w:numPr>
      </w:pPr>
      <w:proofErr w:type="spellStart"/>
      <w:r w:rsidRPr="00711BD2">
        <w:t>Organização</w:t>
      </w:r>
      <w:proofErr w:type="spellEnd"/>
      <w:r w:rsidRPr="00711BD2">
        <w:t xml:space="preserve"> </w:t>
      </w:r>
      <w:proofErr w:type="spellStart"/>
      <w:r w:rsidRPr="00711BD2">
        <w:t>semanal</w:t>
      </w:r>
      <w:proofErr w:type="spellEnd"/>
      <w:r w:rsidRPr="00711BD2">
        <w:t xml:space="preserve"> do </w:t>
      </w:r>
      <w:proofErr w:type="spellStart"/>
      <w:r w:rsidRPr="00711BD2">
        <w:t>projeto</w:t>
      </w:r>
      <w:proofErr w:type="spellEnd"/>
      <w:r w:rsidRPr="00711BD2">
        <w:t>;</w:t>
      </w:r>
    </w:p>
    <w:p w14:paraId="133D87F3" w14:textId="77777777" w:rsidR="00711BD2" w:rsidRPr="00711BD2" w:rsidRDefault="00711BD2" w:rsidP="00711BD2">
      <w:pPr>
        <w:numPr>
          <w:ilvl w:val="0"/>
          <w:numId w:val="14"/>
        </w:numPr>
      </w:pPr>
      <w:proofErr w:type="spellStart"/>
      <w:r w:rsidRPr="00711BD2">
        <w:t>Separação</w:t>
      </w:r>
      <w:proofErr w:type="spellEnd"/>
      <w:r w:rsidRPr="00711BD2">
        <w:t xml:space="preserve"> entre front-end e back-end;</w:t>
      </w:r>
    </w:p>
    <w:p w14:paraId="3A9520BD" w14:textId="77777777" w:rsidR="00711BD2" w:rsidRPr="00711BD2" w:rsidRDefault="00711BD2" w:rsidP="00711BD2">
      <w:pPr>
        <w:numPr>
          <w:ilvl w:val="0"/>
          <w:numId w:val="14"/>
        </w:numPr>
      </w:pPr>
      <w:proofErr w:type="spellStart"/>
      <w:r w:rsidRPr="00711BD2">
        <w:t>Estrutura</w:t>
      </w:r>
      <w:proofErr w:type="spellEnd"/>
      <w:r w:rsidRPr="00711BD2">
        <w:t xml:space="preserve"> de pastas </w:t>
      </w:r>
      <w:proofErr w:type="spellStart"/>
      <w:r w:rsidRPr="00711BD2">
        <w:t>organizada</w:t>
      </w:r>
      <w:proofErr w:type="spellEnd"/>
      <w:r w:rsidRPr="00711BD2">
        <w:t>.</w:t>
      </w:r>
    </w:p>
    <w:p w14:paraId="0615B3A0" w14:textId="77777777" w:rsidR="00711BD2" w:rsidRPr="00711BD2" w:rsidRDefault="00711BD2" w:rsidP="00711BD2">
      <w:r w:rsidRPr="00711BD2">
        <w:pict w14:anchorId="308308DE">
          <v:rect id="_x0000_i1112" style="width:0;height:1.5pt" o:hralign="center" o:hrstd="t" o:hr="t" fillcolor="#a0a0a0" stroked="f"/>
        </w:pict>
      </w:r>
    </w:p>
    <w:p w14:paraId="0998C71D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Maior Dificuldade</w:t>
      </w:r>
    </w:p>
    <w:p w14:paraId="451B49AC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A maior dificuldade foi conectar o sistema com o banco de dados e fazer toda a comunicação funcionar corretamente entre:</w:t>
      </w:r>
    </w:p>
    <w:p w14:paraId="42E636C8" w14:textId="77777777" w:rsidR="00711BD2" w:rsidRPr="00711BD2" w:rsidRDefault="00711BD2" w:rsidP="00711BD2">
      <w:pPr>
        <w:numPr>
          <w:ilvl w:val="0"/>
          <w:numId w:val="15"/>
        </w:numPr>
      </w:pPr>
      <w:r w:rsidRPr="00711BD2">
        <w:t>Front-end;</w:t>
      </w:r>
    </w:p>
    <w:p w14:paraId="14D074B2" w14:textId="77777777" w:rsidR="00711BD2" w:rsidRPr="00711BD2" w:rsidRDefault="00711BD2" w:rsidP="00711BD2">
      <w:pPr>
        <w:numPr>
          <w:ilvl w:val="0"/>
          <w:numId w:val="15"/>
        </w:numPr>
      </w:pPr>
      <w:r w:rsidRPr="00711BD2">
        <w:t>API Node.js;</w:t>
      </w:r>
    </w:p>
    <w:p w14:paraId="1C198292" w14:textId="77777777" w:rsidR="00711BD2" w:rsidRPr="00711BD2" w:rsidRDefault="00711BD2" w:rsidP="00711BD2">
      <w:pPr>
        <w:numPr>
          <w:ilvl w:val="0"/>
          <w:numId w:val="15"/>
        </w:numPr>
      </w:pPr>
      <w:r w:rsidRPr="00711BD2">
        <w:t>MySQL.</w:t>
      </w:r>
    </w:p>
    <w:p w14:paraId="19B2CD78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Também houve dificuldades relacionadas aos gráficos da dashboard e à organização do código conforme o projeto crescia.</w:t>
      </w:r>
    </w:p>
    <w:p w14:paraId="7B81316F" w14:textId="77777777" w:rsidR="00711BD2" w:rsidRPr="00711BD2" w:rsidRDefault="00711BD2" w:rsidP="00711BD2">
      <w:r w:rsidRPr="00711BD2">
        <w:pict w14:anchorId="2DF80358">
          <v:rect id="_x0000_i1113" style="width:0;height:1.5pt" o:hralign="center" o:hrstd="t" o:hr="t" fillcolor="#a0a0a0" stroked="f"/>
        </w:pict>
      </w:r>
    </w:p>
    <w:p w14:paraId="26525C0C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Maior Superação</w:t>
      </w:r>
    </w:p>
    <w:p w14:paraId="40A2016A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A maior superação foi conseguir fazer o sistema completo funcionar integrado:</w:t>
      </w:r>
    </w:p>
    <w:p w14:paraId="221D1D2C" w14:textId="77777777" w:rsidR="00711BD2" w:rsidRPr="00711BD2" w:rsidRDefault="00711BD2" w:rsidP="00711BD2">
      <w:pPr>
        <w:numPr>
          <w:ilvl w:val="0"/>
          <w:numId w:val="16"/>
        </w:numPr>
      </w:pPr>
      <w:r w:rsidRPr="00711BD2">
        <w:t>Site;</w:t>
      </w:r>
    </w:p>
    <w:p w14:paraId="51F4D668" w14:textId="77777777" w:rsidR="00711BD2" w:rsidRPr="00711BD2" w:rsidRDefault="00711BD2" w:rsidP="00711BD2">
      <w:pPr>
        <w:numPr>
          <w:ilvl w:val="0"/>
          <w:numId w:val="16"/>
        </w:numPr>
      </w:pPr>
      <w:proofErr w:type="spellStart"/>
      <w:r w:rsidRPr="00711BD2">
        <w:t>Cadastro</w:t>
      </w:r>
      <w:proofErr w:type="spellEnd"/>
      <w:r w:rsidRPr="00711BD2">
        <w:t>;</w:t>
      </w:r>
    </w:p>
    <w:p w14:paraId="38D2412D" w14:textId="77777777" w:rsidR="00711BD2" w:rsidRPr="00711BD2" w:rsidRDefault="00711BD2" w:rsidP="00711BD2">
      <w:pPr>
        <w:numPr>
          <w:ilvl w:val="0"/>
          <w:numId w:val="16"/>
        </w:numPr>
      </w:pPr>
      <w:r w:rsidRPr="00711BD2">
        <w:t>Login;</w:t>
      </w:r>
    </w:p>
    <w:p w14:paraId="751B3CAD" w14:textId="77777777" w:rsidR="00711BD2" w:rsidRPr="00711BD2" w:rsidRDefault="00711BD2" w:rsidP="00711BD2">
      <w:pPr>
        <w:numPr>
          <w:ilvl w:val="0"/>
          <w:numId w:val="16"/>
        </w:numPr>
      </w:pPr>
      <w:r w:rsidRPr="00711BD2">
        <w:t>Banco de dados;</w:t>
      </w:r>
    </w:p>
    <w:p w14:paraId="30F3B72E" w14:textId="77777777" w:rsidR="00711BD2" w:rsidRPr="00711BD2" w:rsidRDefault="00711BD2" w:rsidP="00711BD2">
      <w:pPr>
        <w:numPr>
          <w:ilvl w:val="0"/>
          <w:numId w:val="16"/>
        </w:numPr>
      </w:pPr>
      <w:r w:rsidRPr="00711BD2">
        <w:t>Dashboard.</w:t>
      </w:r>
    </w:p>
    <w:p w14:paraId="10C71CC8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Mesmo encontrando vários erros durante o desenvolvimento, consegui resolver os problemas pesquisando, testando e entendendo melhor o funcionamento das tecnologias.</w:t>
      </w:r>
    </w:p>
    <w:p w14:paraId="41A7D98E" w14:textId="77777777" w:rsidR="00711BD2" w:rsidRPr="00711BD2" w:rsidRDefault="00711BD2" w:rsidP="00711BD2">
      <w:r w:rsidRPr="00711BD2">
        <w:pict w14:anchorId="1EA50084">
          <v:rect id="_x0000_i1114" style="width:0;height:1.5pt" o:hralign="center" o:hrstd="t" o:hr="t" fillcolor="#a0a0a0" stroked="f"/>
        </w:pict>
      </w:r>
    </w:p>
    <w:p w14:paraId="5F51FF91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Aprendizados</w:t>
      </w:r>
    </w:p>
    <w:p w14:paraId="67C6357D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Com o projeto consegui aprender:</w:t>
      </w:r>
    </w:p>
    <w:p w14:paraId="39FEF81E" w14:textId="77777777" w:rsidR="00711BD2" w:rsidRPr="00711BD2" w:rsidRDefault="00711BD2" w:rsidP="00711BD2">
      <w:pPr>
        <w:numPr>
          <w:ilvl w:val="0"/>
          <w:numId w:val="17"/>
        </w:numPr>
      </w:pPr>
      <w:proofErr w:type="spellStart"/>
      <w:r w:rsidRPr="00711BD2">
        <w:t>Estruturação</w:t>
      </w:r>
      <w:proofErr w:type="spellEnd"/>
      <w:r w:rsidRPr="00711BD2">
        <w:t xml:space="preserve"> de </w:t>
      </w:r>
      <w:proofErr w:type="spellStart"/>
      <w:r w:rsidRPr="00711BD2">
        <w:t>sistemas</w:t>
      </w:r>
      <w:proofErr w:type="spellEnd"/>
      <w:r w:rsidRPr="00711BD2">
        <w:t xml:space="preserve"> web;</w:t>
      </w:r>
    </w:p>
    <w:p w14:paraId="05816C78" w14:textId="77777777" w:rsidR="00711BD2" w:rsidRPr="00711BD2" w:rsidRDefault="00711BD2" w:rsidP="00711BD2">
      <w:pPr>
        <w:numPr>
          <w:ilvl w:val="0"/>
          <w:numId w:val="17"/>
        </w:numPr>
      </w:pPr>
      <w:proofErr w:type="spellStart"/>
      <w:r w:rsidRPr="00711BD2">
        <w:t>Integração</w:t>
      </w:r>
      <w:proofErr w:type="spellEnd"/>
      <w:r w:rsidRPr="00711BD2">
        <w:t xml:space="preserve"> entre front-end e back-end;</w:t>
      </w:r>
    </w:p>
    <w:p w14:paraId="512AFBB4" w14:textId="77777777" w:rsidR="00711BD2" w:rsidRPr="00711BD2" w:rsidRDefault="00711BD2" w:rsidP="00711BD2">
      <w:pPr>
        <w:numPr>
          <w:ilvl w:val="0"/>
          <w:numId w:val="17"/>
        </w:numPr>
        <w:rPr>
          <w:lang w:val="pt-BR"/>
        </w:rPr>
      </w:pPr>
      <w:r w:rsidRPr="00711BD2">
        <w:rPr>
          <w:lang w:val="pt-BR"/>
        </w:rPr>
        <w:t>Manipulação de banco de dados;</w:t>
      </w:r>
    </w:p>
    <w:p w14:paraId="7907067F" w14:textId="77777777" w:rsidR="00711BD2" w:rsidRPr="00711BD2" w:rsidRDefault="00711BD2" w:rsidP="00711BD2">
      <w:pPr>
        <w:numPr>
          <w:ilvl w:val="0"/>
          <w:numId w:val="17"/>
        </w:numPr>
      </w:pPr>
      <w:proofErr w:type="spellStart"/>
      <w:r w:rsidRPr="00711BD2">
        <w:t>Organização</w:t>
      </w:r>
      <w:proofErr w:type="spellEnd"/>
      <w:r w:rsidRPr="00711BD2">
        <w:t xml:space="preserve"> de </w:t>
      </w:r>
      <w:proofErr w:type="spellStart"/>
      <w:r w:rsidRPr="00711BD2">
        <w:t>código</w:t>
      </w:r>
      <w:proofErr w:type="spellEnd"/>
      <w:r w:rsidRPr="00711BD2">
        <w:t>;</w:t>
      </w:r>
    </w:p>
    <w:p w14:paraId="1D913BBC" w14:textId="77777777" w:rsidR="00711BD2" w:rsidRPr="00711BD2" w:rsidRDefault="00711BD2" w:rsidP="00711BD2">
      <w:pPr>
        <w:numPr>
          <w:ilvl w:val="0"/>
          <w:numId w:val="17"/>
        </w:numPr>
      </w:pPr>
      <w:proofErr w:type="spellStart"/>
      <w:r w:rsidRPr="00711BD2">
        <w:t>Desenvolvimento</w:t>
      </w:r>
      <w:proofErr w:type="spellEnd"/>
      <w:r w:rsidRPr="00711BD2">
        <w:t xml:space="preserve"> de dashboards;</w:t>
      </w:r>
    </w:p>
    <w:p w14:paraId="67AD700A" w14:textId="77777777" w:rsidR="00711BD2" w:rsidRPr="00711BD2" w:rsidRDefault="00711BD2" w:rsidP="00711BD2">
      <w:pPr>
        <w:numPr>
          <w:ilvl w:val="0"/>
          <w:numId w:val="17"/>
        </w:numPr>
      </w:pPr>
      <w:proofErr w:type="spellStart"/>
      <w:r w:rsidRPr="00711BD2">
        <w:t>Resolução</w:t>
      </w:r>
      <w:proofErr w:type="spellEnd"/>
      <w:r w:rsidRPr="00711BD2">
        <w:t xml:space="preserve"> de </w:t>
      </w:r>
      <w:proofErr w:type="spellStart"/>
      <w:r w:rsidRPr="00711BD2">
        <w:t>erros</w:t>
      </w:r>
      <w:proofErr w:type="spellEnd"/>
      <w:r w:rsidRPr="00711BD2">
        <w:t>;</w:t>
      </w:r>
    </w:p>
    <w:p w14:paraId="03B01A2F" w14:textId="77777777" w:rsidR="00711BD2" w:rsidRPr="00711BD2" w:rsidRDefault="00711BD2" w:rsidP="00711BD2">
      <w:pPr>
        <w:numPr>
          <w:ilvl w:val="0"/>
          <w:numId w:val="17"/>
        </w:numPr>
      </w:pPr>
      <w:proofErr w:type="spellStart"/>
      <w:r w:rsidRPr="00711BD2">
        <w:lastRenderedPageBreak/>
        <w:t>Melhor</w:t>
      </w:r>
      <w:proofErr w:type="spellEnd"/>
      <w:r w:rsidRPr="00711BD2">
        <w:t xml:space="preserve"> </w:t>
      </w:r>
      <w:proofErr w:type="spellStart"/>
      <w:r w:rsidRPr="00711BD2">
        <w:t>lógica</w:t>
      </w:r>
      <w:proofErr w:type="spellEnd"/>
      <w:r w:rsidRPr="00711BD2">
        <w:t xml:space="preserve"> de </w:t>
      </w:r>
      <w:proofErr w:type="spellStart"/>
      <w:r w:rsidRPr="00711BD2">
        <w:t>programação</w:t>
      </w:r>
      <w:proofErr w:type="spellEnd"/>
      <w:r w:rsidRPr="00711BD2">
        <w:t>.</w:t>
      </w:r>
    </w:p>
    <w:p w14:paraId="15E93BCB" w14:textId="77777777" w:rsidR="00711BD2" w:rsidRPr="00711BD2" w:rsidRDefault="00711BD2" w:rsidP="00711BD2">
      <w:r w:rsidRPr="00711BD2">
        <w:pict w14:anchorId="3B118E9C">
          <v:rect id="_x0000_i1115" style="width:0;height:1.5pt" o:hralign="center" o:hrstd="t" o:hr="t" fillcolor="#a0a0a0" stroked="f"/>
        </w:pict>
      </w:r>
    </w:p>
    <w:p w14:paraId="2FA78F7F" w14:textId="77777777" w:rsidR="00711BD2" w:rsidRPr="00711BD2" w:rsidRDefault="00711BD2" w:rsidP="00711BD2">
      <w:pPr>
        <w:rPr>
          <w:b/>
          <w:bCs/>
          <w:lang w:val="pt-BR"/>
        </w:rPr>
      </w:pPr>
      <w:r w:rsidRPr="00711BD2">
        <w:rPr>
          <w:b/>
          <w:bCs/>
          <w:lang w:val="pt-BR"/>
        </w:rPr>
        <w:t>Considerações Finais</w:t>
      </w:r>
    </w:p>
    <w:p w14:paraId="4A38D02E" w14:textId="77777777" w:rsidR="00711BD2" w:rsidRPr="00711BD2" w:rsidRDefault="00711BD2" w:rsidP="00711BD2">
      <w:pPr>
        <w:rPr>
          <w:lang w:val="pt-BR"/>
        </w:rPr>
      </w:pPr>
      <w:r w:rsidRPr="00711BD2">
        <w:rPr>
          <w:lang w:val="pt-BR"/>
        </w:rPr>
        <w:t>Esse projeto foi importante porque me permitiu desenvolver algo relacionado a um tema que realmente gosto.</w:t>
      </w:r>
      <w:r w:rsidRPr="00711BD2">
        <w:rPr>
          <w:lang w:val="pt-BR"/>
        </w:rPr>
        <w:br/>
        <w:t>Além do aprendizado técnico, também foi uma experiência importante para melhorar minha autonomia no desenvolvimento e entender melhor como funciona uma aplicação completa.</w:t>
      </w:r>
    </w:p>
    <w:p w14:paraId="1B750C75" w14:textId="191A0777" w:rsidR="00F34678" w:rsidRPr="00711BD2" w:rsidRDefault="00711BD2" w:rsidP="001F3549">
      <w:pPr>
        <w:rPr>
          <w:lang w:val="pt-BR"/>
        </w:rPr>
      </w:pPr>
      <w:r w:rsidRPr="00711BD2">
        <w:rPr>
          <w:lang w:val="pt-BR"/>
        </w:rPr>
        <w:t>O projeto representa não apenas meu aprendizado no semestre, mas também um pouco da minha personalidade e dos meus interesses.</w:t>
      </w:r>
    </w:p>
    <w:sectPr w:rsidR="00F34678" w:rsidRPr="00711BD2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2543D" w14:textId="77777777" w:rsidR="006303AD" w:rsidRDefault="006303AD" w:rsidP="001133A5">
      <w:pPr>
        <w:spacing w:after="0"/>
      </w:pPr>
      <w:r>
        <w:separator/>
      </w:r>
    </w:p>
  </w:endnote>
  <w:endnote w:type="continuationSeparator" w:id="0">
    <w:p w14:paraId="2F01F2BB" w14:textId="77777777" w:rsidR="006303AD" w:rsidRDefault="006303AD" w:rsidP="001133A5">
      <w:pPr>
        <w:spacing w:after="0"/>
      </w:pPr>
      <w:r>
        <w:continuationSeparator/>
      </w:r>
    </w:p>
  </w:endnote>
  <w:endnote w:type="continuationNotice" w:id="1">
    <w:p w14:paraId="6D07285D" w14:textId="77777777" w:rsidR="006303AD" w:rsidRDefault="006303A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03672" w14:textId="77777777" w:rsidR="006303AD" w:rsidRDefault="006303AD" w:rsidP="001133A5">
      <w:pPr>
        <w:spacing w:after="0"/>
      </w:pPr>
      <w:r>
        <w:separator/>
      </w:r>
    </w:p>
  </w:footnote>
  <w:footnote w:type="continuationSeparator" w:id="0">
    <w:p w14:paraId="4B42775C" w14:textId="77777777" w:rsidR="006303AD" w:rsidRDefault="006303AD" w:rsidP="001133A5">
      <w:pPr>
        <w:spacing w:after="0"/>
      </w:pPr>
      <w:r>
        <w:continuationSeparator/>
      </w:r>
    </w:p>
  </w:footnote>
  <w:footnote w:type="continuationNotice" w:id="1">
    <w:p w14:paraId="5A84BC10" w14:textId="77777777" w:rsidR="006303AD" w:rsidRDefault="006303A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41A"/>
    <w:multiLevelType w:val="multilevel"/>
    <w:tmpl w:val="C2F8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C19"/>
    <w:multiLevelType w:val="multilevel"/>
    <w:tmpl w:val="2AC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37D71"/>
    <w:multiLevelType w:val="multilevel"/>
    <w:tmpl w:val="7DA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23132"/>
    <w:multiLevelType w:val="multilevel"/>
    <w:tmpl w:val="1F2C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43403"/>
    <w:multiLevelType w:val="multilevel"/>
    <w:tmpl w:val="398E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F08DB"/>
    <w:multiLevelType w:val="multilevel"/>
    <w:tmpl w:val="F34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56012"/>
    <w:multiLevelType w:val="multilevel"/>
    <w:tmpl w:val="CD4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14CA8"/>
    <w:multiLevelType w:val="multilevel"/>
    <w:tmpl w:val="2B14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C5175"/>
    <w:multiLevelType w:val="multilevel"/>
    <w:tmpl w:val="86C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421E6"/>
    <w:multiLevelType w:val="multilevel"/>
    <w:tmpl w:val="557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1723F"/>
    <w:multiLevelType w:val="multilevel"/>
    <w:tmpl w:val="7A4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469D7"/>
    <w:multiLevelType w:val="multilevel"/>
    <w:tmpl w:val="3C3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03BA1"/>
    <w:multiLevelType w:val="multilevel"/>
    <w:tmpl w:val="89A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063A5"/>
    <w:multiLevelType w:val="multilevel"/>
    <w:tmpl w:val="058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D16CE"/>
    <w:multiLevelType w:val="multilevel"/>
    <w:tmpl w:val="14E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2139A"/>
    <w:multiLevelType w:val="multilevel"/>
    <w:tmpl w:val="475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F3C5E"/>
    <w:multiLevelType w:val="multilevel"/>
    <w:tmpl w:val="492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938887">
    <w:abstractNumId w:val="8"/>
  </w:num>
  <w:num w:numId="2" w16cid:durableId="454326987">
    <w:abstractNumId w:val="4"/>
  </w:num>
  <w:num w:numId="3" w16cid:durableId="123669144">
    <w:abstractNumId w:val="2"/>
  </w:num>
  <w:num w:numId="4" w16cid:durableId="2048525971">
    <w:abstractNumId w:val="6"/>
  </w:num>
  <w:num w:numId="5" w16cid:durableId="748430321">
    <w:abstractNumId w:val="14"/>
  </w:num>
  <w:num w:numId="6" w16cid:durableId="181238732">
    <w:abstractNumId w:val="0"/>
  </w:num>
  <w:num w:numId="7" w16cid:durableId="780536534">
    <w:abstractNumId w:val="1"/>
  </w:num>
  <w:num w:numId="8" w16cid:durableId="1906135691">
    <w:abstractNumId w:val="13"/>
  </w:num>
  <w:num w:numId="9" w16cid:durableId="380327265">
    <w:abstractNumId w:val="11"/>
  </w:num>
  <w:num w:numId="10" w16cid:durableId="497842527">
    <w:abstractNumId w:val="9"/>
  </w:num>
  <w:num w:numId="11" w16cid:durableId="206187365">
    <w:abstractNumId w:val="16"/>
  </w:num>
  <w:num w:numId="12" w16cid:durableId="337083716">
    <w:abstractNumId w:val="15"/>
  </w:num>
  <w:num w:numId="13" w16cid:durableId="1969965825">
    <w:abstractNumId w:val="10"/>
  </w:num>
  <w:num w:numId="14" w16cid:durableId="1012804884">
    <w:abstractNumId w:val="7"/>
  </w:num>
  <w:num w:numId="15" w16cid:durableId="364915071">
    <w:abstractNumId w:val="3"/>
  </w:num>
  <w:num w:numId="16" w16cid:durableId="239565487">
    <w:abstractNumId w:val="5"/>
  </w:num>
  <w:num w:numId="17" w16cid:durableId="1515077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D2"/>
    <w:rsid w:val="00011E30"/>
    <w:rsid w:val="000B2583"/>
    <w:rsid w:val="00104D91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303AD"/>
    <w:rsid w:val="006A6B00"/>
    <w:rsid w:val="006D7A6C"/>
    <w:rsid w:val="007061DB"/>
    <w:rsid w:val="00711BD2"/>
    <w:rsid w:val="007120F1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94968"/>
    <w:rsid w:val="00DB6068"/>
    <w:rsid w:val="00EB30F8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63E6F"/>
  <w15:chartTrackingRefBased/>
  <w15:docId w15:val="{F655E094-1CF0-4CFD-9ED4-1C8FEB0C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Ttulo1">
    <w:name w:val="heading 1"/>
    <w:basedOn w:val="bottomrowtext"/>
    <w:next w:val="Normal"/>
    <w:link w:val="Ttulo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Ttulo2">
    <w:name w:val="heading 2"/>
    <w:basedOn w:val="Normal"/>
    <w:next w:val="Normal"/>
    <w:link w:val="Ttulo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Ttulo3">
    <w:name w:val="heading 3"/>
    <w:aliases w:val="Paragraph"/>
    <w:basedOn w:val="Normal"/>
    <w:next w:val="Normal"/>
    <w:link w:val="Ttulo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Ttulo3Char">
    <w:name w:val="Título 3 Char"/>
    <w:aliases w:val="Paragraph Char"/>
    <w:basedOn w:val="Fontepargpadro"/>
    <w:link w:val="Ttulo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tuloChar">
    <w:name w:val="Subtítulo Char"/>
    <w:basedOn w:val="Fontepargpadro"/>
    <w:link w:val="Subttulo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nfaseIntensa">
    <w:name w:val="Intense Emphasis"/>
    <w:basedOn w:val="Fontepargpadro"/>
    <w:uiPriority w:val="21"/>
    <w:semiHidden/>
    <w:qFormat/>
    <w:rPr>
      <w:i/>
      <w:iCs/>
      <w:color w:val="B0A034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Citao">
    <w:name w:val="Quote"/>
    <w:basedOn w:val="Normal"/>
    <w:next w:val="Normal"/>
    <w:link w:val="Citao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RefernciaIntensa">
    <w:name w:val="Intense Reference"/>
    <w:basedOn w:val="Fontepargpadro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semiHidden/>
    <w:rsid w:val="001F3549"/>
    <w:rPr>
      <w:sz w:val="22"/>
    </w:rPr>
  </w:style>
  <w:style w:type="paragraph" w:styleId="Cabealho">
    <w:name w:val="header"/>
    <w:basedOn w:val="Normal"/>
    <w:link w:val="Cabealho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F3549"/>
    <w:rPr>
      <w:sz w:val="22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table" w:styleId="Tabelacomgrade">
    <w:name w:val="Table Grid"/>
    <w:basedOn w:val="Tabela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Ttulo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Ttulo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Ttulo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sta\AppData\Local\Microsoft\Office\16.0\DTS\en-US%7b5CEA86ED-1FFB-43E6-8EFA-0457D68E7C8E%7d\%7b0797266D-075C-4636-8EC9-E1FF0F7EEE0A%7dec3dd16a-135c-48c2-b6ca-157476fd729b-TFf0336339-45a6-4a3e-812f-7918ef210f4f_win32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{0797266D-075C-4636-8EC9-E1FF0F7EEE0A}ec3dd16a-135c-48c2-b6ca-157476fd729b-TFf0336339-45a6-4a3e-812f-7918ef210f4f_win32.dotx</Template>
  <TotalTime>0</TotalTime>
  <Pages>6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Costa</dc:creator>
  <cp:keywords/>
  <dc:description/>
  <cp:lastModifiedBy>Pedro Costa</cp:lastModifiedBy>
  <cp:revision>2</cp:revision>
  <dcterms:created xsi:type="dcterms:W3CDTF">2026-05-21T15:48:00Z</dcterms:created>
  <dcterms:modified xsi:type="dcterms:W3CDTF">2026-05-21T15:48:00Z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